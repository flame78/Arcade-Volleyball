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326C" w:rsidRPr="004F17AF" w:rsidRDefault="0059326C" w:rsidP="00E327BA">
      <w:pPr>
        <w:pStyle w:val="Title"/>
        <w:jc w:val="center"/>
        <w:rPr>
          <w:b/>
          <w:color w:val="0000FF"/>
          <w:lang w:val="en-US"/>
        </w:rPr>
      </w:pPr>
      <w:r w:rsidRPr="004F17AF">
        <w:rPr>
          <w:b/>
          <w:color w:val="0000FF"/>
          <w:lang w:val="en-US"/>
        </w:rPr>
        <w:t>SuperSonic Volleyball</w:t>
      </w:r>
    </w:p>
    <w:p w:rsidR="0059326C" w:rsidRPr="004F17AF" w:rsidRDefault="0059326C" w:rsidP="00E327BA">
      <w:pPr>
        <w:pStyle w:val="Subtitle"/>
        <w:jc w:val="center"/>
        <w:rPr>
          <w:color w:val="FF0000"/>
          <w:lang w:val="en-US"/>
        </w:rPr>
      </w:pPr>
      <w:r w:rsidRPr="004F17AF">
        <w:rPr>
          <w:color w:val="FF0000"/>
          <w:lang w:val="en-US"/>
        </w:rPr>
        <w:t>Team work project for JavaScript UI &amp; DOM course June 2014</w:t>
      </w:r>
    </w:p>
    <w:p w:rsidR="0059326C" w:rsidRDefault="0059326C" w:rsidP="00E327BA">
      <w:pPr>
        <w:pStyle w:val="Heading2"/>
        <w:shd w:val="clear" w:color="auto" w:fill="FFFFFF"/>
        <w:spacing w:before="0" w:after="225"/>
        <w:rPr>
          <w:rFonts w:ascii="Segoe UI" w:hAnsi="Segoe UI" w:cs="Segoe UI"/>
          <w:b w:val="0"/>
          <w:bCs w:val="0"/>
          <w:color w:val="444444"/>
          <w:sz w:val="43"/>
          <w:szCs w:val="43"/>
        </w:rPr>
      </w:pPr>
      <w:bookmarkStart w:id="0" w:name="_Toc377561976"/>
      <w:r>
        <w:rPr>
          <w:rFonts w:ascii="Segoe UI" w:hAnsi="Segoe UI" w:cs="Segoe UI"/>
          <w:b w:val="0"/>
          <w:bCs w:val="0"/>
          <w:color w:val="444444"/>
          <w:sz w:val="43"/>
          <w:szCs w:val="43"/>
          <w:lang w:val="en-US"/>
        </w:rPr>
        <w:t xml:space="preserve"> A project of: </w:t>
      </w:r>
      <w:r>
        <w:rPr>
          <w:rFonts w:ascii="Segoe UI" w:hAnsi="Segoe UI" w:cs="Segoe UI"/>
          <w:b w:val="0"/>
          <w:bCs w:val="0"/>
          <w:color w:val="444444"/>
          <w:sz w:val="43"/>
          <w:szCs w:val="43"/>
        </w:rPr>
        <w:t>Team "Krusty the Clown"</w:t>
      </w:r>
    </w:p>
    <w:p w:rsidR="0059326C" w:rsidRPr="00A91F5A" w:rsidRDefault="0059326C" w:rsidP="00003214">
      <w:pPr>
        <w:pStyle w:val="Heading2"/>
        <w:rPr>
          <w:color w:val="FF0000"/>
          <w:sz w:val="28"/>
          <w:szCs w:val="28"/>
          <w:lang w:val="en-US"/>
        </w:rPr>
      </w:pPr>
      <w:r w:rsidRPr="00A91F5A">
        <w:rPr>
          <w:color w:val="FF0000"/>
          <w:sz w:val="28"/>
          <w:szCs w:val="28"/>
          <w:lang w:val="en-US"/>
        </w:rPr>
        <w:t>1. Team members</w:t>
      </w:r>
      <w:bookmarkEnd w:id="0"/>
    </w:p>
    <w:p w:rsidR="0059326C" w:rsidRPr="00DC4F33" w:rsidRDefault="0059326C" w:rsidP="00BC1A2B">
      <w:pPr>
        <w:rPr>
          <w:b/>
          <w:i/>
          <w:lang w:val="en-US"/>
        </w:rPr>
      </w:pPr>
      <w:r w:rsidRPr="00DC4F33">
        <w:rPr>
          <w:b/>
          <w:i/>
          <w:lang w:val="en-US"/>
        </w:rPr>
        <w:t>- not participated:  Nikolay Karachorov (specnaz), Ivan Kashukeev (jquery) and Julien Manov (JulienManov)</w:t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2718"/>
        <w:gridCol w:w="4007"/>
        <w:gridCol w:w="2563"/>
      </w:tblGrid>
      <w:tr w:rsidR="0059326C" w:rsidRPr="00096E17" w:rsidTr="00096E17">
        <w:tc>
          <w:tcPr>
            <w:tcW w:w="2718" w:type="dxa"/>
          </w:tcPr>
          <w:p w:rsidR="0059326C" w:rsidRPr="00096E17" w:rsidRDefault="0059326C" w:rsidP="00096E1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096E17">
              <w:rPr>
                <w:b/>
                <w:lang w:val="en-US"/>
              </w:rPr>
              <w:t>Name</w:t>
            </w:r>
          </w:p>
        </w:tc>
        <w:tc>
          <w:tcPr>
            <w:tcW w:w="4007" w:type="dxa"/>
          </w:tcPr>
          <w:p w:rsidR="0059326C" w:rsidRPr="00096E17" w:rsidRDefault="0059326C" w:rsidP="00096E1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096E17">
              <w:rPr>
                <w:b/>
                <w:lang w:val="en-US"/>
              </w:rPr>
              <w:t>Username</w:t>
            </w:r>
            <w:r w:rsidRPr="00096E17">
              <w:rPr>
                <w:lang w:val="en-US"/>
              </w:rPr>
              <w:t xml:space="preserve"> (from the student system)</w:t>
            </w:r>
          </w:p>
        </w:tc>
        <w:tc>
          <w:tcPr>
            <w:tcW w:w="2563" w:type="dxa"/>
          </w:tcPr>
          <w:p w:rsidR="0059326C" w:rsidRPr="00096E17" w:rsidRDefault="0059326C" w:rsidP="00096E17">
            <w:pPr>
              <w:spacing w:after="0" w:line="240" w:lineRule="auto"/>
              <w:jc w:val="center"/>
              <w:rPr>
                <w:b/>
                <w:lang w:val="en-US"/>
              </w:rPr>
            </w:pPr>
            <w:r w:rsidRPr="00096E17">
              <w:rPr>
                <w:b/>
                <w:lang w:val="en-US"/>
              </w:rPr>
              <w:t>Github user</w:t>
            </w:r>
          </w:p>
        </w:tc>
      </w:tr>
      <w:tr w:rsidR="0059326C" w:rsidRPr="00096E17" w:rsidTr="00096E17">
        <w:tc>
          <w:tcPr>
            <w:tcW w:w="2718" w:type="dxa"/>
          </w:tcPr>
          <w:p w:rsidR="0059326C" w:rsidRPr="00096E17" w:rsidRDefault="0059326C" w:rsidP="00096E17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Plamen Stepanian</w:t>
            </w:r>
          </w:p>
        </w:tc>
        <w:tc>
          <w:tcPr>
            <w:tcW w:w="4007" w:type="dxa"/>
          </w:tcPr>
          <w:p w:rsidR="0059326C" w:rsidRPr="00096E17" w:rsidRDefault="0059326C" w:rsidP="00096E17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flame78</w:t>
            </w:r>
          </w:p>
        </w:tc>
        <w:tc>
          <w:tcPr>
            <w:tcW w:w="2563" w:type="dxa"/>
          </w:tcPr>
          <w:p w:rsidR="0059326C" w:rsidRPr="00096E17" w:rsidRDefault="0059326C" w:rsidP="00096E17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flame78</w:t>
            </w:r>
          </w:p>
        </w:tc>
      </w:tr>
      <w:tr w:rsidR="0059326C" w:rsidRPr="00096E17" w:rsidTr="00096E17">
        <w:tc>
          <w:tcPr>
            <w:tcW w:w="2718" w:type="dxa"/>
          </w:tcPr>
          <w:p w:rsidR="0059326C" w:rsidRPr="00096E17" w:rsidRDefault="0059326C" w:rsidP="00096E17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Rosen Todorov</w:t>
            </w:r>
          </w:p>
        </w:tc>
        <w:tc>
          <w:tcPr>
            <w:tcW w:w="4007" w:type="dxa"/>
          </w:tcPr>
          <w:p w:rsidR="0059326C" w:rsidRPr="00096E17" w:rsidRDefault="0059326C" w:rsidP="00096E17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RosenTodorov</w:t>
            </w:r>
          </w:p>
        </w:tc>
        <w:tc>
          <w:tcPr>
            <w:tcW w:w="2563" w:type="dxa"/>
          </w:tcPr>
          <w:p w:rsidR="0059326C" w:rsidRPr="00096E17" w:rsidRDefault="0059326C" w:rsidP="00096E17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RosenTodorov</w:t>
            </w:r>
          </w:p>
        </w:tc>
      </w:tr>
    </w:tbl>
    <w:p w:rsidR="0059326C" w:rsidRPr="00AB7FBD" w:rsidRDefault="0059326C" w:rsidP="00AB7FBD">
      <w:pPr>
        <w:pStyle w:val="Heading1"/>
        <w:jc w:val="both"/>
        <w:rPr>
          <w:color w:val="FF0000"/>
          <w:lang w:val="en-US"/>
        </w:rPr>
      </w:pPr>
      <w:bookmarkStart w:id="1" w:name="_Toc377561977"/>
      <w:r w:rsidRPr="00AB7FBD">
        <w:rPr>
          <w:color w:val="FF0000"/>
          <w:lang w:val="en-US"/>
        </w:rPr>
        <w:t>2. Project explanation</w:t>
      </w:r>
      <w:bookmarkEnd w:id="1"/>
    </w:p>
    <w:p w:rsidR="0059326C" w:rsidRPr="004F17AF" w:rsidRDefault="0059326C" w:rsidP="00537BF0">
      <w:pPr>
        <w:pStyle w:val="Heading2"/>
        <w:jc w:val="both"/>
        <w:rPr>
          <w:rFonts w:ascii="Century Gothic" w:hAnsi="Century Gothic"/>
          <w:color w:val="0000FF"/>
          <w:lang w:val="en-US"/>
        </w:rPr>
      </w:pPr>
      <w:bookmarkStart w:id="2" w:name="_Toc377561978"/>
      <w:r w:rsidRPr="004F17AF">
        <w:rPr>
          <w:rFonts w:ascii="Century Gothic" w:hAnsi="Century Gothic"/>
          <w:color w:val="0000FF"/>
          <w:lang w:val="en-US"/>
        </w:rPr>
        <w:t>Summary</w:t>
      </w:r>
      <w:bookmarkEnd w:id="2"/>
    </w:p>
    <w:p w:rsidR="0059326C" w:rsidRDefault="0059326C" w:rsidP="00537BF0">
      <w:pPr>
        <w:jc w:val="both"/>
        <w:rPr>
          <w:lang w:val="en-US"/>
        </w:rPr>
      </w:pPr>
      <w:bookmarkStart w:id="3" w:name="_Toc377561979"/>
      <w:r>
        <w:rPr>
          <w:lang w:val="en-US"/>
        </w:rPr>
        <w:t>The game is based on the game Arcade Volleyball. In our game we use the two SuperSonic’s actors. They play volleyball against each other on the beach</w:t>
      </w:r>
      <w:r w:rsidRPr="00A24B09">
        <w:rPr>
          <w:lang w:val="en-US"/>
        </w:rPr>
        <w:t>.</w:t>
      </w:r>
      <w:r w:rsidRPr="00A2674B">
        <w:rPr>
          <w:lang w:val="en-US"/>
        </w:rPr>
        <w:t xml:space="preserve"> </w:t>
      </w:r>
      <w:r>
        <w:rPr>
          <w:lang w:val="en-US"/>
        </w:rPr>
        <w:t xml:space="preserve">They can walk, run, </w:t>
      </w:r>
      <w:r w:rsidRPr="00A24B09">
        <w:rPr>
          <w:lang w:val="en-US"/>
        </w:rPr>
        <w:t xml:space="preserve">jump </w:t>
      </w:r>
      <w:r>
        <w:rPr>
          <w:lang w:val="en-US"/>
        </w:rPr>
        <w:t xml:space="preserve">and push the ball. </w:t>
      </w:r>
    </w:p>
    <w:p w:rsidR="0059326C" w:rsidRDefault="0059326C" w:rsidP="00537BF0">
      <w:pPr>
        <w:jc w:val="both"/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pt;height:174pt">
            <v:imagedata r:id="rId5" o:title=""/>
            <o:lock v:ext="edit" cropping="t"/>
          </v:shape>
        </w:pict>
      </w:r>
    </w:p>
    <w:p w:rsidR="0059326C" w:rsidRPr="00AB7FBD" w:rsidRDefault="0059326C" w:rsidP="00537BF0">
      <w:pPr>
        <w:jc w:val="both"/>
        <w:rPr>
          <w:lang w:val="en-US"/>
        </w:rPr>
      </w:pPr>
      <w:hyperlink r:id="rId6" w:history="1">
        <w:r w:rsidRPr="00AB7FBD">
          <w:rPr>
            <w:rStyle w:val="Hyperlink"/>
            <w:color w:val="auto"/>
            <w:lang w:val="en-US"/>
          </w:rPr>
          <w:t>http://upload.wikimedia.org/wikipedia/en/d/d7/Arcade_Volleyball_%28gameplay%29.gif</w:t>
        </w:r>
      </w:hyperlink>
    </w:p>
    <w:p w:rsidR="0059326C" w:rsidRPr="00AB7FBD" w:rsidRDefault="0059326C" w:rsidP="00537BF0">
      <w:pPr>
        <w:jc w:val="both"/>
        <w:rPr>
          <w:lang w:val="en-US"/>
        </w:rPr>
      </w:pPr>
    </w:p>
    <w:p w:rsidR="0059326C" w:rsidRPr="003D3ACA" w:rsidRDefault="0059326C" w:rsidP="001D5D7C">
      <w:pPr>
        <w:pStyle w:val="Heading2"/>
        <w:jc w:val="both"/>
        <w:rPr>
          <w:rFonts w:ascii="Century Gothic" w:hAnsi="Century Gothic"/>
          <w:color w:val="0000FF"/>
          <w:lang w:val="en-US"/>
        </w:rPr>
      </w:pPr>
      <w:r w:rsidRPr="003D3ACA">
        <w:rPr>
          <w:rFonts w:ascii="Century Gothic" w:hAnsi="Century Gothic"/>
          <w:color w:val="0000FF"/>
          <w:lang w:val="en-US"/>
        </w:rPr>
        <w:t>More details</w:t>
      </w:r>
      <w:bookmarkEnd w:id="3"/>
    </w:p>
    <w:p w:rsidR="0059326C" w:rsidRPr="004F17AF" w:rsidRDefault="0059326C" w:rsidP="00AB7FBD">
      <w:pPr>
        <w:pStyle w:val="ListParagraph"/>
        <w:numPr>
          <w:ilvl w:val="0"/>
          <w:numId w:val="9"/>
        </w:numPr>
        <w:ind w:left="360"/>
        <w:jc w:val="both"/>
        <w:rPr>
          <w:rFonts w:ascii="Verdana" w:hAnsi="Verdana"/>
          <w:b/>
          <w:sz w:val="20"/>
          <w:szCs w:val="20"/>
          <w:lang w:val="en-US"/>
        </w:rPr>
      </w:pPr>
      <w:r w:rsidRPr="004F17AF">
        <w:rPr>
          <w:rFonts w:ascii="Verdana" w:hAnsi="Verdana"/>
          <w:b/>
          <w:sz w:val="20"/>
          <w:szCs w:val="20"/>
          <w:lang w:val="en-US"/>
        </w:rPr>
        <w:t>The Game</w:t>
      </w:r>
    </w:p>
    <w:p w:rsidR="0059326C" w:rsidRPr="00AF147C" w:rsidRDefault="0059326C" w:rsidP="00B65956">
      <w:pPr>
        <w:jc w:val="both"/>
        <w:rPr>
          <w:lang w:val="en-US"/>
        </w:rPr>
      </w:pPr>
      <w:r w:rsidRPr="00777CBA">
        <w:rPr>
          <w:lang w:val="en-US"/>
        </w:rPr>
        <w:t xml:space="preserve">The SuperSonic’s player can walk and run </w:t>
      </w:r>
      <w:r w:rsidRPr="00777CBA">
        <w:rPr>
          <w:b/>
          <w:lang w:val="en-US"/>
        </w:rPr>
        <w:t>Right/Left</w:t>
      </w:r>
      <w:r w:rsidRPr="00777CBA">
        <w:rPr>
          <w:lang w:val="en-US"/>
        </w:rPr>
        <w:t xml:space="preserve"> with the arrows and Jump on the left with </w:t>
      </w:r>
      <w:r w:rsidRPr="00777CBA">
        <w:rPr>
          <w:b/>
          <w:lang w:val="en-US"/>
        </w:rPr>
        <w:t>ArrowUp</w:t>
      </w:r>
      <w:r w:rsidRPr="00777CBA">
        <w:rPr>
          <w:b/>
        </w:rPr>
        <w:t xml:space="preserve"> </w:t>
      </w:r>
      <w:r w:rsidRPr="00777CBA">
        <w:rPr>
          <w:b/>
          <w:lang w:val="en-US"/>
        </w:rPr>
        <w:t>&amp; Left</w:t>
      </w:r>
      <w:r w:rsidRPr="00777CBA">
        <w:rPr>
          <w:lang w:val="en-US"/>
        </w:rPr>
        <w:t xml:space="preserve"> and on the right with </w:t>
      </w:r>
      <w:r w:rsidRPr="00777CBA">
        <w:rPr>
          <w:b/>
          <w:lang w:val="en-US"/>
        </w:rPr>
        <w:t>ArrowUp &amp; Right</w:t>
      </w:r>
      <w:r w:rsidRPr="00777CBA">
        <w:rPr>
          <w:lang w:val="en-US"/>
        </w:rPr>
        <w:t xml:space="preserve">. Every SuperSonic player has score and the </w:t>
      </w:r>
      <w:r w:rsidRPr="00AF147C">
        <w:rPr>
          <w:lang w:val="en-US"/>
        </w:rPr>
        <w:t xml:space="preserve">purpose of the game is to play volleyball against each other and make more points. The first player is </w:t>
      </w:r>
      <w:r w:rsidRPr="00AF147C">
        <w:rPr>
          <w:rStyle w:val="Emphasis"/>
          <w:rFonts w:cs="Arial"/>
          <w:bCs/>
          <w:i w:val="0"/>
          <w:iCs w:val="0"/>
          <w:shd w:val="clear" w:color="auto" w:fill="FFFFFF"/>
        </w:rPr>
        <w:t>Artificial intelligence</w:t>
      </w:r>
      <w:r w:rsidRPr="00AF147C">
        <w:rPr>
          <w:rStyle w:val="Emphasis"/>
          <w:rFonts w:cs="Arial"/>
          <w:bCs/>
          <w:i w:val="0"/>
          <w:iCs w:val="0"/>
          <w:shd w:val="clear" w:color="auto" w:fill="FFFFFF"/>
          <w:lang w:val="en-US"/>
        </w:rPr>
        <w:t>.</w:t>
      </w:r>
    </w:p>
    <w:p w:rsidR="0059326C" w:rsidRDefault="0059326C" w:rsidP="00B65956">
      <w:pPr>
        <w:jc w:val="both"/>
        <w:rPr>
          <w:lang w:val="en-US"/>
        </w:rPr>
      </w:pPr>
    </w:p>
    <w:p w:rsidR="0059326C" w:rsidRDefault="0059326C" w:rsidP="00B65956">
      <w:pPr>
        <w:jc w:val="both"/>
        <w:rPr>
          <w:lang w:val="en-US"/>
        </w:rPr>
      </w:pPr>
    </w:p>
    <w:p w:rsidR="0059326C" w:rsidRPr="00777CBA" w:rsidRDefault="0059326C" w:rsidP="00B65956">
      <w:pPr>
        <w:jc w:val="both"/>
        <w:rPr>
          <w:lang w:val="en-US"/>
        </w:rPr>
      </w:pPr>
    </w:p>
    <w:p w:rsidR="0059326C" w:rsidRDefault="0059326C" w:rsidP="003D3ACA">
      <w:pPr>
        <w:jc w:val="both"/>
        <w:rPr>
          <w:rFonts w:ascii="Century Gothic" w:hAnsi="Century Gothic"/>
          <w:b/>
          <w:i/>
          <w:lang w:val="en-US"/>
        </w:rPr>
      </w:pPr>
      <w:r w:rsidRPr="003D3ACA">
        <w:rPr>
          <w:rFonts w:ascii="Century Gothic" w:hAnsi="Century Gothic"/>
          <w:b/>
          <w:i/>
          <w:lang w:val="en-US"/>
        </w:rPr>
        <w:t>Images:</w:t>
      </w:r>
    </w:p>
    <w:p w:rsidR="0059326C" w:rsidRPr="003D3ACA" w:rsidRDefault="0059326C" w:rsidP="003D3ACA">
      <w:pPr>
        <w:jc w:val="both"/>
        <w:rPr>
          <w:rFonts w:ascii="Century Gothic" w:hAnsi="Century Gothic"/>
          <w:b/>
          <w:i/>
          <w:lang w:val="en-US"/>
        </w:rPr>
      </w:pPr>
      <w:r w:rsidRPr="00781671">
        <w:rPr>
          <w:lang w:val="en-US"/>
        </w:rPr>
        <w:pict>
          <v:shape id="_x0000_i1026" type="#_x0000_t75" style="width:484.5pt;height:244.5pt">
            <v:imagedata r:id="rId7" o:title=""/>
          </v:shape>
        </w:pict>
      </w:r>
    </w:p>
    <w:p w:rsidR="0059326C" w:rsidRDefault="0059326C" w:rsidP="00E02A1E">
      <w:pPr>
        <w:jc w:val="both"/>
        <w:rPr>
          <w:lang w:val="en-US"/>
        </w:rPr>
      </w:pPr>
      <w:r w:rsidRPr="00781671">
        <w:rPr>
          <w:lang w:val="en-US"/>
        </w:rPr>
        <w:pict>
          <v:shape id="_x0000_i1027" type="#_x0000_t75" style="width:487.5pt;height:238.5pt">
            <v:imagedata r:id="rId8" o:title=""/>
          </v:shape>
        </w:pict>
      </w:r>
    </w:p>
    <w:p w:rsidR="0059326C" w:rsidRDefault="0059326C" w:rsidP="00E02A1E">
      <w:pPr>
        <w:jc w:val="both"/>
        <w:rPr>
          <w:lang w:val="en-US"/>
        </w:rPr>
      </w:pPr>
      <w:r w:rsidRPr="00781671">
        <w:rPr>
          <w:lang w:val="en-US"/>
        </w:rPr>
        <w:pict>
          <v:shape id="_x0000_i1028" type="#_x0000_t75" style="width:487.5pt;height:233.25pt">
            <v:imagedata r:id="rId9" o:title=""/>
          </v:shape>
        </w:pict>
      </w:r>
      <w:bookmarkStart w:id="4" w:name="_GoBack"/>
      <w:bookmarkEnd w:id="4"/>
    </w:p>
    <w:p w:rsidR="0059326C" w:rsidRDefault="0059326C" w:rsidP="00E02A1E">
      <w:pPr>
        <w:jc w:val="both"/>
        <w:rPr>
          <w:lang w:val="en-US"/>
        </w:rPr>
      </w:pPr>
    </w:p>
    <w:p w:rsidR="0059326C" w:rsidRPr="00A91F5A" w:rsidRDefault="0059326C" w:rsidP="00A91F5A">
      <w:pPr>
        <w:pStyle w:val="ListParagraph"/>
        <w:numPr>
          <w:ilvl w:val="0"/>
          <w:numId w:val="9"/>
        </w:numPr>
        <w:ind w:left="360"/>
        <w:jc w:val="both"/>
        <w:rPr>
          <w:rFonts w:ascii="Verdana" w:hAnsi="Verdana"/>
          <w:b/>
          <w:sz w:val="20"/>
          <w:szCs w:val="20"/>
          <w:lang w:val="en-US"/>
        </w:rPr>
      </w:pPr>
      <w:bookmarkStart w:id="5" w:name="_Toc377561980"/>
      <w:r w:rsidRPr="00A91F5A">
        <w:rPr>
          <w:rFonts w:ascii="Verdana" w:hAnsi="Verdana"/>
          <w:b/>
          <w:sz w:val="20"/>
          <w:szCs w:val="20"/>
          <w:lang w:val="en-US"/>
        </w:rPr>
        <w:t>Used technologies</w:t>
      </w:r>
    </w:p>
    <w:p w:rsidR="0059326C" w:rsidRPr="00C5211D" w:rsidRDefault="0059326C" w:rsidP="00595CF1">
      <w:pPr>
        <w:jc w:val="both"/>
        <w:rPr>
          <w:lang w:val="en-US"/>
        </w:rPr>
      </w:pPr>
      <w:r w:rsidRPr="00595CF1">
        <w:rPr>
          <w:lang w:val="en-US"/>
        </w:rPr>
        <w:t>The most of the characters in the gam</w:t>
      </w:r>
      <w:r>
        <w:rPr>
          <w:lang w:val="en-US"/>
        </w:rPr>
        <w:t xml:space="preserve">e are animated using SVG </w:t>
      </w:r>
      <w:r w:rsidRPr="00595CF1">
        <w:rPr>
          <w:lang w:val="en-US"/>
        </w:rPr>
        <w:t xml:space="preserve">and KineticJS. For the background </w:t>
      </w:r>
      <w:r>
        <w:rPr>
          <w:lang w:val="en-US"/>
        </w:rPr>
        <w:t xml:space="preserve">we use DOM manipulation. </w:t>
      </w:r>
      <w:r w:rsidRPr="00777CBA">
        <w:rPr>
          <w:lang w:val="en-US"/>
        </w:rPr>
        <w:t xml:space="preserve">The ball and SuperSonic’s players run on physical laws </w:t>
      </w:r>
      <w:r>
        <w:rPr>
          <w:lang w:val="en-US"/>
        </w:rPr>
        <w:t xml:space="preserve">with acceleration and gravity. </w:t>
      </w:r>
      <w:r w:rsidRPr="00777CBA">
        <w:rPr>
          <w:lang w:val="en-US"/>
        </w:rPr>
        <w:t>When resizing the window automatically changes als</w:t>
      </w:r>
      <w:r>
        <w:rPr>
          <w:lang w:val="en-US"/>
        </w:rPr>
        <w:t xml:space="preserve">o the game. The game can run on </w:t>
      </w:r>
      <w:r w:rsidRPr="00777CBA">
        <w:rPr>
          <w:lang w:val="en-US"/>
        </w:rPr>
        <w:t>devices with shearing capac</w:t>
      </w:r>
      <w:r>
        <w:rPr>
          <w:lang w:val="en-US"/>
        </w:rPr>
        <w:t>ity from 40 to 4000 resolution.</w:t>
      </w:r>
    </w:p>
    <w:p w:rsidR="0059326C" w:rsidRPr="00A91F5A" w:rsidRDefault="0059326C" w:rsidP="008F00C7">
      <w:pPr>
        <w:pStyle w:val="Heading1"/>
        <w:jc w:val="both"/>
        <w:rPr>
          <w:color w:val="FF0000"/>
          <w:lang w:val="en-US"/>
        </w:rPr>
      </w:pPr>
      <w:r w:rsidRPr="00A91F5A">
        <w:rPr>
          <w:color w:val="FF0000"/>
          <w:lang w:val="en-US"/>
        </w:rPr>
        <w:t>3. GitHub Repository</w:t>
      </w:r>
      <w:bookmarkEnd w:id="5"/>
    </w:p>
    <w:bookmarkStart w:id="6" w:name="_Toc377561981"/>
    <w:p w:rsidR="0059326C" w:rsidRPr="00A91F5A" w:rsidRDefault="0059326C" w:rsidP="00537BF0">
      <w:pPr>
        <w:pStyle w:val="Heading1"/>
        <w:jc w:val="both"/>
        <w:rPr>
          <w:rFonts w:ascii="Calibri" w:hAnsi="Calibri"/>
          <w:b w:val="0"/>
          <w:bCs w:val="0"/>
          <w:color w:val="auto"/>
          <w:sz w:val="22"/>
          <w:szCs w:val="22"/>
          <w:lang w:val="en-US"/>
        </w:rPr>
      </w:pPr>
      <w:r w:rsidRPr="00A91F5A">
        <w:rPr>
          <w:rFonts w:ascii="Calibri" w:hAnsi="Calibri"/>
          <w:color w:val="auto"/>
          <w:sz w:val="22"/>
          <w:szCs w:val="22"/>
          <w:lang w:val="en-US"/>
        </w:rPr>
        <w:fldChar w:fldCharType="begin"/>
      </w:r>
      <w:r w:rsidRPr="00A91F5A">
        <w:rPr>
          <w:rFonts w:ascii="Calibri" w:hAnsi="Calibri"/>
          <w:color w:val="auto"/>
          <w:sz w:val="22"/>
          <w:szCs w:val="22"/>
          <w:lang w:val="en-US"/>
        </w:rPr>
        <w:instrText xml:space="preserve"> HYPERLINK "</w:instrText>
      </w:r>
      <w:r w:rsidRPr="00A91F5A">
        <w:rPr>
          <w:rFonts w:ascii="Calibri" w:hAnsi="Calibri"/>
          <w:b w:val="0"/>
          <w:bCs w:val="0"/>
          <w:color w:val="auto"/>
          <w:sz w:val="22"/>
          <w:szCs w:val="22"/>
          <w:lang w:val="en-US"/>
        </w:rPr>
        <w:instrText>https://github.com/flame78/Arcade-Volleyball.git</w:instrText>
      </w:r>
      <w:r w:rsidRPr="00A91F5A">
        <w:rPr>
          <w:rFonts w:ascii="Calibri" w:hAnsi="Calibri"/>
          <w:color w:val="auto"/>
          <w:sz w:val="22"/>
          <w:szCs w:val="22"/>
          <w:lang w:val="en-US"/>
        </w:rPr>
        <w:instrText xml:space="preserve">" </w:instrText>
      </w:r>
      <w:r w:rsidRPr="00AF147C">
        <w:rPr>
          <w:rFonts w:ascii="Calibri" w:hAnsi="Calibri"/>
          <w:color w:val="auto"/>
          <w:sz w:val="22"/>
          <w:szCs w:val="22"/>
          <w:lang w:val="en-US"/>
        </w:rPr>
      </w:r>
      <w:r w:rsidRPr="00A91F5A">
        <w:rPr>
          <w:rFonts w:ascii="Calibri" w:hAnsi="Calibri"/>
          <w:color w:val="auto"/>
          <w:sz w:val="22"/>
          <w:szCs w:val="22"/>
          <w:lang w:val="en-US"/>
        </w:rPr>
        <w:fldChar w:fldCharType="separate"/>
      </w:r>
      <w:r w:rsidRPr="00A91F5A">
        <w:rPr>
          <w:rStyle w:val="Hyperlink"/>
          <w:rFonts w:ascii="Calibri" w:hAnsi="Calibri"/>
          <w:color w:val="auto"/>
          <w:sz w:val="22"/>
          <w:szCs w:val="22"/>
          <w:lang w:val="en-US"/>
        </w:rPr>
        <w:t>https://github.com/flame78/Arcade-Volleyball.git</w:t>
      </w:r>
      <w:r w:rsidRPr="00A91F5A">
        <w:rPr>
          <w:rFonts w:ascii="Calibri" w:hAnsi="Calibri"/>
          <w:color w:val="auto"/>
          <w:sz w:val="22"/>
          <w:szCs w:val="22"/>
          <w:lang w:val="en-US"/>
        </w:rPr>
        <w:fldChar w:fldCharType="end"/>
      </w:r>
    </w:p>
    <w:p w:rsidR="0059326C" w:rsidRPr="00A91F5A" w:rsidRDefault="0059326C" w:rsidP="00537BF0">
      <w:pPr>
        <w:pStyle w:val="Heading1"/>
        <w:jc w:val="both"/>
        <w:rPr>
          <w:color w:val="FF0000"/>
          <w:lang w:val="en-US"/>
        </w:rPr>
      </w:pPr>
      <w:r w:rsidRPr="00A91F5A">
        <w:rPr>
          <w:color w:val="FF0000"/>
          <w:lang w:val="en-US"/>
        </w:rPr>
        <w:t>4. Other information</w:t>
      </w:r>
      <w:bookmarkEnd w:id="6"/>
    </w:p>
    <w:p w:rsidR="0059326C" w:rsidRPr="00C95D10" w:rsidRDefault="0059326C" w:rsidP="00C95D1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N/A</w:t>
      </w:r>
    </w:p>
    <w:sectPr w:rsidR="0059326C" w:rsidRPr="00C95D10" w:rsidSect="004A42FE">
      <w:pgSz w:w="11906" w:h="16838"/>
      <w:pgMar w:top="720" w:right="1411" w:bottom="720" w:left="1411" w:header="706" w:footer="706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719B9"/>
    <w:multiLevelType w:val="hybridMultilevel"/>
    <w:tmpl w:val="E47CFE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D431F"/>
    <w:multiLevelType w:val="hybridMultilevel"/>
    <w:tmpl w:val="9E860DA2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624288C"/>
    <w:multiLevelType w:val="hybridMultilevel"/>
    <w:tmpl w:val="340CFF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A264CAD"/>
    <w:multiLevelType w:val="hybridMultilevel"/>
    <w:tmpl w:val="A014C31A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1FD72F07"/>
    <w:multiLevelType w:val="hybridMultilevel"/>
    <w:tmpl w:val="D2943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A4068E"/>
    <w:multiLevelType w:val="hybridMultilevel"/>
    <w:tmpl w:val="8436833E"/>
    <w:lvl w:ilvl="0" w:tplc="3C7262F4">
      <w:start w:val="3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398D10B5"/>
    <w:multiLevelType w:val="hybridMultilevel"/>
    <w:tmpl w:val="217872D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42BF589A"/>
    <w:multiLevelType w:val="hybridMultilevel"/>
    <w:tmpl w:val="F01E7570"/>
    <w:lvl w:ilvl="0" w:tplc="5C0C9364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7EE3430"/>
    <w:multiLevelType w:val="hybridMultilevel"/>
    <w:tmpl w:val="BAB09F86"/>
    <w:lvl w:ilvl="0" w:tplc="0402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>
    <w:nsid w:val="7B26302C"/>
    <w:multiLevelType w:val="hybridMultilevel"/>
    <w:tmpl w:val="09567AB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4"/>
  </w:num>
  <w:num w:numId="8">
    <w:abstractNumId w:val="6"/>
  </w:num>
  <w:num w:numId="9">
    <w:abstractNumId w:val="10"/>
  </w:num>
  <w:num w:numId="10">
    <w:abstractNumId w:val="7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67A1C"/>
    <w:rsid w:val="00001809"/>
    <w:rsid w:val="00003214"/>
    <w:rsid w:val="000046BE"/>
    <w:rsid w:val="0002619B"/>
    <w:rsid w:val="00042681"/>
    <w:rsid w:val="00044506"/>
    <w:rsid w:val="0005093D"/>
    <w:rsid w:val="00056AF3"/>
    <w:rsid w:val="00092CF3"/>
    <w:rsid w:val="00095CF3"/>
    <w:rsid w:val="00096E17"/>
    <w:rsid w:val="000A04E9"/>
    <w:rsid w:val="000A4429"/>
    <w:rsid w:val="000C05FE"/>
    <w:rsid w:val="000D7A90"/>
    <w:rsid w:val="000E212B"/>
    <w:rsid w:val="0010669A"/>
    <w:rsid w:val="0015102E"/>
    <w:rsid w:val="0017771F"/>
    <w:rsid w:val="00193CC9"/>
    <w:rsid w:val="00195938"/>
    <w:rsid w:val="001A086B"/>
    <w:rsid w:val="001D2933"/>
    <w:rsid w:val="001D5D7C"/>
    <w:rsid w:val="001F0DA9"/>
    <w:rsid w:val="001F40BD"/>
    <w:rsid w:val="002026FA"/>
    <w:rsid w:val="00203A45"/>
    <w:rsid w:val="0020589F"/>
    <w:rsid w:val="00222583"/>
    <w:rsid w:val="0023564C"/>
    <w:rsid w:val="00287288"/>
    <w:rsid w:val="00296335"/>
    <w:rsid w:val="002A4297"/>
    <w:rsid w:val="002A7A3C"/>
    <w:rsid w:val="002B48F2"/>
    <w:rsid w:val="002C4B40"/>
    <w:rsid w:val="002D0609"/>
    <w:rsid w:val="002E3A9A"/>
    <w:rsid w:val="002E43E7"/>
    <w:rsid w:val="00300C6E"/>
    <w:rsid w:val="00326877"/>
    <w:rsid w:val="00331946"/>
    <w:rsid w:val="003400A6"/>
    <w:rsid w:val="00341DF6"/>
    <w:rsid w:val="003457CA"/>
    <w:rsid w:val="00347FA0"/>
    <w:rsid w:val="00352399"/>
    <w:rsid w:val="00361FCB"/>
    <w:rsid w:val="003952A7"/>
    <w:rsid w:val="003C5F6C"/>
    <w:rsid w:val="003C7DFA"/>
    <w:rsid w:val="003D3ACA"/>
    <w:rsid w:val="003D783D"/>
    <w:rsid w:val="003E3BDB"/>
    <w:rsid w:val="00404A0A"/>
    <w:rsid w:val="00413621"/>
    <w:rsid w:val="004406F7"/>
    <w:rsid w:val="004421C9"/>
    <w:rsid w:val="00450E53"/>
    <w:rsid w:val="00457E6A"/>
    <w:rsid w:val="00463E12"/>
    <w:rsid w:val="00494FFB"/>
    <w:rsid w:val="004A42FE"/>
    <w:rsid w:val="004B37D8"/>
    <w:rsid w:val="004B5120"/>
    <w:rsid w:val="004D3CD7"/>
    <w:rsid w:val="004E013E"/>
    <w:rsid w:val="004E0B7A"/>
    <w:rsid w:val="004F17AF"/>
    <w:rsid w:val="004F6D33"/>
    <w:rsid w:val="00515B18"/>
    <w:rsid w:val="005322CA"/>
    <w:rsid w:val="00537BF0"/>
    <w:rsid w:val="00567A1C"/>
    <w:rsid w:val="00584170"/>
    <w:rsid w:val="0059326C"/>
    <w:rsid w:val="00595CF1"/>
    <w:rsid w:val="005B0ADB"/>
    <w:rsid w:val="005B4D4D"/>
    <w:rsid w:val="005D5581"/>
    <w:rsid w:val="005D79B9"/>
    <w:rsid w:val="005E03D5"/>
    <w:rsid w:val="005F3FC1"/>
    <w:rsid w:val="005F72DF"/>
    <w:rsid w:val="006012C1"/>
    <w:rsid w:val="00615D24"/>
    <w:rsid w:val="00665A0F"/>
    <w:rsid w:val="00670491"/>
    <w:rsid w:val="00670CCC"/>
    <w:rsid w:val="006E1C99"/>
    <w:rsid w:val="006E4F7B"/>
    <w:rsid w:val="00706074"/>
    <w:rsid w:val="00713734"/>
    <w:rsid w:val="007142D0"/>
    <w:rsid w:val="007268F7"/>
    <w:rsid w:val="007279A4"/>
    <w:rsid w:val="00732A08"/>
    <w:rsid w:val="00736EC0"/>
    <w:rsid w:val="007410FF"/>
    <w:rsid w:val="007639C4"/>
    <w:rsid w:val="00777CBA"/>
    <w:rsid w:val="00780F69"/>
    <w:rsid w:val="00781671"/>
    <w:rsid w:val="0078480A"/>
    <w:rsid w:val="00786C36"/>
    <w:rsid w:val="007F09DB"/>
    <w:rsid w:val="007F739A"/>
    <w:rsid w:val="00812EDC"/>
    <w:rsid w:val="008315A6"/>
    <w:rsid w:val="00843AAF"/>
    <w:rsid w:val="00857C6B"/>
    <w:rsid w:val="00863379"/>
    <w:rsid w:val="00863BEF"/>
    <w:rsid w:val="00872766"/>
    <w:rsid w:val="00873A41"/>
    <w:rsid w:val="00874D9F"/>
    <w:rsid w:val="008A0B7E"/>
    <w:rsid w:val="008C04DF"/>
    <w:rsid w:val="008C12E2"/>
    <w:rsid w:val="008C4EAD"/>
    <w:rsid w:val="008D636D"/>
    <w:rsid w:val="008D664E"/>
    <w:rsid w:val="008E14BE"/>
    <w:rsid w:val="008F00C7"/>
    <w:rsid w:val="008F1F7A"/>
    <w:rsid w:val="0090054B"/>
    <w:rsid w:val="009062D7"/>
    <w:rsid w:val="009213C5"/>
    <w:rsid w:val="00935C69"/>
    <w:rsid w:val="00943C5B"/>
    <w:rsid w:val="00945D13"/>
    <w:rsid w:val="00954561"/>
    <w:rsid w:val="00955CCA"/>
    <w:rsid w:val="00961707"/>
    <w:rsid w:val="00964D49"/>
    <w:rsid w:val="00971BA8"/>
    <w:rsid w:val="0097559A"/>
    <w:rsid w:val="009775EA"/>
    <w:rsid w:val="009822C4"/>
    <w:rsid w:val="00985BAF"/>
    <w:rsid w:val="009927F9"/>
    <w:rsid w:val="009A0D55"/>
    <w:rsid w:val="009B2B43"/>
    <w:rsid w:val="009B4F73"/>
    <w:rsid w:val="009C50B8"/>
    <w:rsid w:val="009D477D"/>
    <w:rsid w:val="00A15D6A"/>
    <w:rsid w:val="00A21AEA"/>
    <w:rsid w:val="00A22853"/>
    <w:rsid w:val="00A24B09"/>
    <w:rsid w:val="00A2674B"/>
    <w:rsid w:val="00A51C5F"/>
    <w:rsid w:val="00A5670F"/>
    <w:rsid w:val="00A64F4E"/>
    <w:rsid w:val="00A67C94"/>
    <w:rsid w:val="00A81495"/>
    <w:rsid w:val="00A91F5A"/>
    <w:rsid w:val="00AB17E2"/>
    <w:rsid w:val="00AB2B81"/>
    <w:rsid w:val="00AB353C"/>
    <w:rsid w:val="00AB7FBD"/>
    <w:rsid w:val="00AC0EC4"/>
    <w:rsid w:val="00AD2853"/>
    <w:rsid w:val="00AF147C"/>
    <w:rsid w:val="00B023CB"/>
    <w:rsid w:val="00B06D76"/>
    <w:rsid w:val="00B22AF2"/>
    <w:rsid w:val="00B65956"/>
    <w:rsid w:val="00BA4455"/>
    <w:rsid w:val="00BB3EF0"/>
    <w:rsid w:val="00BB40A5"/>
    <w:rsid w:val="00BB6468"/>
    <w:rsid w:val="00BB6E11"/>
    <w:rsid w:val="00BC1A2B"/>
    <w:rsid w:val="00BD0467"/>
    <w:rsid w:val="00BD33E0"/>
    <w:rsid w:val="00BF1125"/>
    <w:rsid w:val="00C0074F"/>
    <w:rsid w:val="00C5063D"/>
    <w:rsid w:val="00C5211D"/>
    <w:rsid w:val="00C67615"/>
    <w:rsid w:val="00C749D5"/>
    <w:rsid w:val="00C818F5"/>
    <w:rsid w:val="00C909D1"/>
    <w:rsid w:val="00C93C20"/>
    <w:rsid w:val="00C95D10"/>
    <w:rsid w:val="00CB4071"/>
    <w:rsid w:val="00CD28B8"/>
    <w:rsid w:val="00CE28A4"/>
    <w:rsid w:val="00CE661E"/>
    <w:rsid w:val="00D102E8"/>
    <w:rsid w:val="00D15092"/>
    <w:rsid w:val="00D33AC5"/>
    <w:rsid w:val="00D548C0"/>
    <w:rsid w:val="00D6490D"/>
    <w:rsid w:val="00D7690D"/>
    <w:rsid w:val="00DA097C"/>
    <w:rsid w:val="00DB6A2E"/>
    <w:rsid w:val="00DC4F33"/>
    <w:rsid w:val="00DC692D"/>
    <w:rsid w:val="00E02629"/>
    <w:rsid w:val="00E02A1E"/>
    <w:rsid w:val="00E209DC"/>
    <w:rsid w:val="00E25FE0"/>
    <w:rsid w:val="00E327BA"/>
    <w:rsid w:val="00E7288A"/>
    <w:rsid w:val="00E86A94"/>
    <w:rsid w:val="00EA22A7"/>
    <w:rsid w:val="00EA4691"/>
    <w:rsid w:val="00ED7A52"/>
    <w:rsid w:val="00EE44A7"/>
    <w:rsid w:val="00EF1D53"/>
    <w:rsid w:val="00EF1E6F"/>
    <w:rsid w:val="00EF341F"/>
    <w:rsid w:val="00F17C11"/>
    <w:rsid w:val="00F31D5C"/>
    <w:rsid w:val="00F32EF6"/>
    <w:rsid w:val="00F516E1"/>
    <w:rsid w:val="00F5316A"/>
    <w:rsid w:val="00F76872"/>
    <w:rsid w:val="00F76E10"/>
    <w:rsid w:val="00FB12F1"/>
    <w:rsid w:val="00FB7CC2"/>
    <w:rsid w:val="00FC77F9"/>
    <w:rsid w:val="00FF38F6"/>
    <w:rsid w:val="00FF3E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bg-BG" w:eastAsia="bg-BG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195938"/>
    <w:pPr>
      <w:spacing w:after="200" w:line="276" w:lineRule="auto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67A1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003214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012C1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567A1C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003214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6012C1"/>
    <w:rPr>
      <w:rFonts w:ascii="Cambria" w:hAnsi="Cambria" w:cs="Times New Roman"/>
      <w:b/>
      <w:bCs/>
      <w:color w:val="4F81BD"/>
    </w:rPr>
  </w:style>
  <w:style w:type="paragraph" w:styleId="ListParagraph">
    <w:name w:val="List Paragraph"/>
    <w:basedOn w:val="Normal"/>
    <w:uiPriority w:val="99"/>
    <w:qFormat/>
    <w:rsid w:val="00567A1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99"/>
    <w:qFormat/>
    <w:rsid w:val="00567A1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567A1C"/>
    <w:rPr>
      <w:rFonts w:ascii="Cambria" w:hAnsi="Cambria" w:cs="Times New Roman"/>
      <w:color w:val="17365D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99"/>
    <w:rsid w:val="00EA4691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sid w:val="00954561"/>
    <w:rPr>
      <w:rFonts w:cs="Times New Roman"/>
      <w:color w:val="0000FF"/>
      <w:u w:val="single"/>
    </w:rPr>
  </w:style>
  <w:style w:type="paragraph" w:styleId="TOCHeading">
    <w:name w:val="TOC Heading"/>
    <w:basedOn w:val="Heading1"/>
    <w:next w:val="Normal"/>
    <w:uiPriority w:val="99"/>
    <w:qFormat/>
    <w:rsid w:val="00CE661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99"/>
    <w:rsid w:val="00CE661E"/>
    <w:pPr>
      <w:spacing w:after="100"/>
    </w:pPr>
  </w:style>
  <w:style w:type="paragraph" w:styleId="TOC2">
    <w:name w:val="toc 2"/>
    <w:basedOn w:val="Normal"/>
    <w:next w:val="Normal"/>
    <w:autoRedefine/>
    <w:uiPriority w:val="99"/>
    <w:rsid w:val="00CE661E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rsid w:val="00CE6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E661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99"/>
    <w:qFormat/>
    <w:rsid w:val="00463E12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463E12"/>
    <w:rPr>
      <w:rFonts w:ascii="Cambria" w:hAnsi="Cambria" w:cs="Times New Roman"/>
      <w:i/>
      <w:iCs/>
      <w:color w:val="4F81BD"/>
      <w:spacing w:val="15"/>
      <w:sz w:val="24"/>
      <w:szCs w:val="24"/>
    </w:rPr>
  </w:style>
  <w:style w:type="character" w:styleId="Emphasis">
    <w:name w:val="Emphasis"/>
    <w:basedOn w:val="DefaultParagraphFont"/>
    <w:uiPriority w:val="99"/>
    <w:qFormat/>
    <w:locked/>
    <w:rsid w:val="00AF147C"/>
    <w:rPr>
      <w:rFonts w:cs="Times New Roman"/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8056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6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67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6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6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upload.wikimedia.org/wikipedia/en/d/d7/Arcade_Volleyball_%28gameplay%29.gif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370</TotalTime>
  <Pages>3</Pages>
  <Words>248</Words>
  <Characters>1418</Characters>
  <Application>Microsoft Office Outlook</Application>
  <DocSecurity>0</DocSecurity>
  <Lines>0</Lines>
  <Paragraphs>0</Paragraphs>
  <ScaleCrop>false</ScaleCrop>
  <Company>Grizli777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Rosen</cp:lastModifiedBy>
  <cp:revision>187</cp:revision>
  <dcterms:created xsi:type="dcterms:W3CDTF">2014-01-15T11:44:00Z</dcterms:created>
  <dcterms:modified xsi:type="dcterms:W3CDTF">2014-06-15T20:22:00Z</dcterms:modified>
</cp:coreProperties>
</file>